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04EA39" w14:textId="77777777" w:rsidR="00226F71" w:rsidRDefault="009126B3" w:rsidP="00226F71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08BB14F7" wp14:editId="0C1FFB19">
            <wp:simplePos x="0" y="0"/>
            <wp:positionH relativeFrom="page">
              <wp:posOffset>639445</wp:posOffset>
            </wp:positionH>
            <wp:positionV relativeFrom="page">
              <wp:posOffset>1532255</wp:posOffset>
            </wp:positionV>
            <wp:extent cx="6304280" cy="4010660"/>
            <wp:effectExtent l="0" t="0" r="0" b="2540"/>
            <wp:wrapTight wrapText="bothSides">
              <wp:wrapPolygon edited="0">
                <wp:start x="0" y="0"/>
                <wp:lineTo x="0" y="21477"/>
                <wp:lineTo x="21496" y="21477"/>
                <wp:lineTo x="21496" y="0"/>
                <wp:lineTo x="0" y="0"/>
              </wp:wrapPolygon>
            </wp:wrapTight>
            <wp:docPr id="5" name="Picture 894" descr="Description: 2917126077_4faf7a3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Description: 2917126077_4faf7a30b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" t="7704" r="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A7D53" w14:textId="77777777" w:rsidR="00226F71" w:rsidRDefault="009126B3" w:rsidP="00226F71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F0A21F" wp14:editId="47884BA7">
                <wp:simplePos x="0" y="0"/>
                <wp:positionH relativeFrom="page">
                  <wp:posOffset>741680</wp:posOffset>
                </wp:positionH>
                <wp:positionV relativeFrom="page">
                  <wp:posOffset>4523105</wp:posOffset>
                </wp:positionV>
                <wp:extent cx="6026150" cy="639445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6150" cy="63944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DA571" w14:textId="57CE9FE6" w:rsidR="00226F71" w:rsidRPr="008C0920" w:rsidRDefault="008C0920" w:rsidP="008C0920">
                            <w:pPr>
                              <w:snapToGrid w:val="0"/>
                              <w:spacing w:after="240"/>
                              <w:rPr>
                                <w:rFonts w:ascii="Calibri" w:hAnsi="Calibri"/>
                                <w:color w:val="ADBDE4"/>
                                <w:sz w:val="56"/>
                                <w:szCs w:val="56"/>
                              </w:rPr>
                            </w:pPr>
                            <w:r w:rsidRPr="008C0920">
                              <w:rPr>
                                <w:rFonts w:ascii="Calibri" w:hAnsi="Calibri"/>
                                <w:color w:val="ADBDE4"/>
                                <w:sz w:val="56"/>
                                <w:szCs w:val="56"/>
                              </w:rPr>
                              <w:t>JAXB Binder issue</w:t>
                            </w:r>
                          </w:p>
                        </w:txbxContent>
                      </wps:txbx>
                      <wps:bodyPr rot="0" vert="horz" wrap="square" lIns="228600" tIns="45720" rIns="137160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58.4pt;margin-top:356.15pt;width:474.5pt;height:50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" fillcolor="black" stroked="f">
                <v:fill opacity="46003f"/>
                <v:textbox inset="18pt,,108pt,0">
                  <w:txbxContent>
                    <w:p w14:paraId="44EDA571" w14:textId="57CE9FE6" w:rsidR="00226F71" w:rsidRPr="008C0920" w:rsidRDefault="008C0920" w:rsidP="008C0920">
                      <w:pPr>
                        <w:snapToGrid w:val="0"/>
                        <w:spacing w:after="240"/>
                        <w:rPr>
                          <w:rFonts w:ascii="Calibri" w:hAnsi="Calibri"/>
                          <w:color w:val="ADBDE4"/>
                          <w:sz w:val="56"/>
                          <w:szCs w:val="56"/>
                        </w:rPr>
                      </w:pPr>
                      <w:r w:rsidRPr="008C0920">
                        <w:rPr>
                          <w:rFonts w:ascii="Calibri" w:hAnsi="Calibri"/>
                          <w:color w:val="ADBDE4"/>
                          <w:sz w:val="56"/>
                          <w:szCs w:val="56"/>
                        </w:rPr>
                        <w:t>JAXB Binder issue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sectPr w:rsidR="00226F71" w:rsidSect="00C220CD">
      <w:pgSz w:w="11906" w:h="16838" w:code="9"/>
      <w:pgMar w:top="1440" w:right="180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2246"/>
    <w:rsid w:val="006A3680"/>
    <w:rsid w:val="00735CEF"/>
    <w:rsid w:val="00B15857"/>
    <w:rsid w:val="00BD22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1</Pages>
  <Words>1</Words>
  <Characters>8</Characters>
  <Application>Microsoft Office Outlook</Application>
  <DocSecurity>0</DocSecurity>
  <Lines>0</Lines>
  <Paragraphs>0</Paragraphs>
  <ScaleCrop>false</ScaleCrop>
  <Company>Expression Engineering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 </dc:title>
  <dc:subject/>
  <dc:creator>Jason Harrop</dc:creator>
  <cp:keywords/>
  <dc:description/>
  <cp:lastModifiedBy>Jason Harrop</cp:lastModifiedBy>
  <cp:revision>1</cp:revision>
  <dcterms:created xsi:type="dcterms:W3CDTF">2009-08-30T03:39:00Z</dcterms:created>
  <dcterms:modified xsi:type="dcterms:W3CDTF">2009-08-30T03:40:00Z</dcterms:modified>
</cp:coreProperties>
</file>