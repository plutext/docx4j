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5CEF" w:rsidRDefault="00735CEF">
      <w:r>
        <w:t>Hello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25pt;height:321pt">
            <v:imagedata r:id="rId4" o:title=""/>
          </v:shape>
        </w:pict>
      </w:r>
    </w:p>
    <w:p w:rsidR="00735CEF" w:rsidRDefault="00735CEF"/>
    <w:p w:rsidR="00735CEF" w:rsidRDefault="00735CEF"/>
    <w:sectPr w:rsidR="00735CEF" w:rsidSect="00735CE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D2246"/>
    <w:rsid w:val="006A3680"/>
    <w:rsid w:val="00735CEF"/>
    <w:rsid w:val="00B15857"/>
    <w:rsid w:val="00BD22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1</Pages>
  <Words>1</Words>
  <Characters>8</Characters>
  <Application>Microsoft Office Outlook</Application>
  <DocSecurity>0</DocSecurity>
  <Lines>0</Lines>
  <Paragraphs>0</Paragraphs>
  <ScaleCrop>false</ScaleCrop>
  <Company>Expression Engineering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 </dc:title>
  <dc:subject/>
  <dc:creator>Jason Harrop</dc:creator>
  <cp:keywords/>
  <dc:description/>
  <cp:lastModifiedBy>Jason Harrop</cp:lastModifiedBy>
  <cp:revision>1</cp:revision>
  <dcterms:created xsi:type="dcterms:W3CDTF">2009-08-30T03:39:00Z</dcterms:created>
  <dcterms:modified xsi:type="dcterms:W3CDTF">2009-08-30T03:40:00Z</dcterms:modified>
</cp:coreProperties>
</file>